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D7145A" w14:textId="77777777" w:rsidR="00092B58" w:rsidRDefault="00092B58" w:rsidP="00092B58">
      <w:pPr>
        <w:pStyle w:val="ImagePlaceholder"/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59264" behindDoc="1" locked="1" layoutInCell="1" allowOverlap="1" wp14:anchorId="6D6E2DE1" wp14:editId="36E31536">
                <wp:simplePos x="0" y="0"/>
                <wp:positionH relativeFrom="page">
                  <wp:posOffset>0</wp:posOffset>
                </wp:positionH>
                <wp:positionV relativeFrom="paragraph">
                  <wp:posOffset>-333375</wp:posOffset>
                </wp:positionV>
                <wp:extent cx="7772400" cy="10058400"/>
                <wp:effectExtent l="0" t="0" r="0" b="0"/>
                <wp:wrapNone/>
                <wp:docPr id="1465326552" name="Rectangle 146532655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13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F0325D" id="Rectangle 1465326552" o:spid="_x0000_s1026" alt="&quot;&quot;" style="position:absolute;margin-left:0;margin-top:-26.25pt;width:612pt;height:11in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" fillcolor="#e1daec [660]" stroked="f" strokeweight="1pt">
                <v:fill opacity="8481f"/>
                <w10:wrap anchorx="page"/>
                <w10:anchorlock/>
              </v:rect>
            </w:pict>
          </mc:Fallback>
        </mc:AlternateContent>
      </w:r>
    </w:p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3150"/>
        <w:gridCol w:w="360"/>
        <w:gridCol w:w="2430"/>
        <w:gridCol w:w="90"/>
        <w:gridCol w:w="720"/>
        <w:gridCol w:w="4030"/>
        <w:gridCol w:w="20"/>
      </w:tblGrid>
      <w:tr w:rsidR="00092B58" w:rsidRPr="0085363C" w14:paraId="69FEEA13" w14:textId="77777777" w:rsidTr="00AA7C8A">
        <w:trPr>
          <w:trHeight w:val="1971"/>
          <w:jc w:val="center"/>
        </w:trPr>
        <w:tc>
          <w:tcPr>
            <w:tcW w:w="10800" w:type="dxa"/>
            <w:gridSpan w:val="7"/>
            <w:vAlign w:val="center"/>
          </w:tcPr>
          <w:p w14:paraId="7234ADDD" w14:textId="28F83F63" w:rsidR="00092B58" w:rsidRPr="00DC4A6D" w:rsidRDefault="00CE74E4" w:rsidP="00C17861">
            <w:pPr>
              <w:pStyle w:val="Title"/>
              <w:rPr>
                <w:rFonts w:ascii="Posterama" w:hAnsi="Posterama" w:cs="Posterama"/>
                <w:sz w:val="96"/>
                <w:szCs w:val="96"/>
              </w:rPr>
            </w:pPr>
            <w:r>
              <w:rPr>
                <w:rFonts w:ascii="Posterama" w:hAnsi="Posterama" w:cs="Posterama"/>
                <w:sz w:val="100"/>
                <w:szCs w:val="100"/>
              </w:rPr>
              <w:t>Ethan Bwibo</w:t>
            </w:r>
            <w:r w:rsidR="00300BC8">
              <w:rPr>
                <w:rFonts w:ascii="Posterama" w:hAnsi="Posterama" w:cs="Posterama"/>
                <w:sz w:val="100"/>
                <w:szCs w:val="100"/>
              </w:rPr>
              <w:t xml:space="preserve"> </w:t>
            </w:r>
            <w:r w:rsidR="00092B58">
              <w:rPr>
                <w:rFonts w:ascii="Posterama" w:hAnsi="Posterama" w:cs="Posterama"/>
                <w:noProof/>
                <w:sz w:val="96"/>
                <w:szCs w:val="96"/>
                <w:lang w:val="en-AU" w:eastAsia="en-AU"/>
              </w:rPr>
              <w:drawing>
                <wp:inline distT="0" distB="0" distL="0" distR="0" wp14:anchorId="40B197DA" wp14:editId="781B5ADC">
                  <wp:extent cx="913981" cy="720465"/>
                  <wp:effectExtent l="0" t="0" r="0" b="3810"/>
                  <wp:docPr id="31156430" name="Graphic 31156430" descr="Stars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56430" name="Graphic 31156430" descr="Stars with solid fill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913981" cy="720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2B58" w:rsidRPr="0085363C" w14:paraId="47C31C97" w14:textId="77777777" w:rsidTr="004954D6">
        <w:trPr>
          <w:trHeight w:val="423"/>
          <w:jc w:val="center"/>
        </w:trPr>
        <w:tc>
          <w:tcPr>
            <w:tcW w:w="10800" w:type="dxa"/>
            <w:gridSpan w:val="7"/>
          </w:tcPr>
          <w:p w14:paraId="7366BF3A" w14:textId="77777777" w:rsidR="00092B58" w:rsidRPr="0085363C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092B58" w:rsidRPr="00F079F2" w14:paraId="1D73EAB3" w14:textId="77777777" w:rsidTr="007E19CB">
        <w:trPr>
          <w:gridAfter w:val="1"/>
          <w:wAfter w:w="20" w:type="dxa"/>
          <w:trHeight w:val="243"/>
          <w:jc w:val="center"/>
        </w:trPr>
        <w:tc>
          <w:tcPr>
            <w:tcW w:w="3150" w:type="dxa"/>
            <w:vMerge w:val="restart"/>
            <w:tcBorders>
              <w:top w:val="single" w:sz="12" w:space="0" w:color="6D509B" w:themeColor="accent1"/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  <w:tcMar>
              <w:top w:w="144" w:type="dxa"/>
              <w:left w:w="288" w:type="dxa"/>
              <w:bottom w:w="72" w:type="dxa"/>
              <w:right w:w="144" w:type="dxa"/>
            </w:tcMar>
          </w:tcPr>
          <w:p w14:paraId="232CA4E6" w14:textId="77777777" w:rsidR="00092B58" w:rsidRPr="00461532" w:rsidRDefault="00000000" w:rsidP="00690E3F">
            <w:pPr>
              <w:pStyle w:val="Heading1"/>
              <w:rPr>
                <w:rFonts w:ascii="Times" w:hAnsi="Times" w:cs="Times"/>
              </w:rPr>
            </w:pPr>
            <w:sdt>
              <w:sdtPr>
                <w:id w:val="1664809456"/>
                <w:placeholder>
                  <w:docPart w:val="A4913EEF6FFF4C6B8B45CC61B5428073"/>
                </w:placeholder>
                <w:temporary/>
                <w:showingPlcHdr/>
                <w15:appearance w15:val="hidden"/>
              </w:sdtPr>
              <w:sdtContent>
                <w:r w:rsidR="00300BC8" w:rsidRPr="00461532">
                  <w:t>OBJECTIVE</w:t>
                </w:r>
              </w:sdtContent>
            </w:sdt>
          </w:p>
          <w:p w14:paraId="02BECF72" w14:textId="560EE420" w:rsidR="00092B58" w:rsidRDefault="00CE74E4" w:rsidP="00690E3F">
            <w:r w:rsidRPr="00E0600F">
              <w:rPr>
                <w:lang w:val="en-KE"/>
              </w:rPr>
              <w:t xml:space="preserve">Passionate 3rd-year Informatics &amp; Computer Science student </w:t>
            </w:r>
            <w:r>
              <w:rPr>
                <w:lang w:val="en-KE"/>
              </w:rPr>
              <w:t>s</w:t>
            </w:r>
            <w:r w:rsidRPr="00E0600F">
              <w:rPr>
                <w:lang w:val="en-KE"/>
              </w:rPr>
              <w:t>eeking a Jan–Mar 2026 internship to build impactful solutions while learning and contributing</w:t>
            </w:r>
            <w:r>
              <w:rPr>
                <w:lang w:val="en-KE"/>
              </w:rPr>
              <w:t>.</w:t>
            </w:r>
          </w:p>
          <w:p w14:paraId="6D28EB41" w14:textId="77777777" w:rsidR="00092B58" w:rsidRDefault="00092B58" w:rsidP="00AA7C8A">
            <w:pPr>
              <w:rPr>
                <w:szCs w:val="26"/>
              </w:rPr>
            </w:pPr>
          </w:p>
          <w:p w14:paraId="55D60836" w14:textId="77777777" w:rsidR="00092B58" w:rsidRPr="00461532" w:rsidRDefault="00000000" w:rsidP="00300BC8">
            <w:pPr>
              <w:pStyle w:val="Heading1"/>
              <w:rPr>
                <w:rFonts w:ascii="Times" w:hAnsi="Times" w:cs="Times"/>
              </w:rPr>
            </w:pPr>
            <w:sdt>
              <w:sdtPr>
                <w:id w:val="400644311"/>
                <w:placeholder>
                  <w:docPart w:val="ADA1DB9024F64476BF9C07B44E0D90B6"/>
                </w:placeholder>
                <w:temporary/>
                <w:showingPlcHdr/>
                <w15:appearance w15:val="hidden"/>
              </w:sdtPr>
              <w:sdtContent>
                <w:r w:rsidR="00300BC8">
                  <w:t>skills</w:t>
                </w:r>
              </w:sdtContent>
            </w:sdt>
          </w:p>
          <w:p w14:paraId="529E479D" w14:textId="77777777" w:rsidR="003C5DCB" w:rsidRDefault="003C5DCB" w:rsidP="003C5DCB">
            <w:proofErr w:type="gramStart"/>
            <w:r w:rsidRPr="00490868">
              <w:t>Skilled</w:t>
            </w:r>
            <w:proofErr w:type="gramEnd"/>
            <w:r w:rsidRPr="00490868">
              <w:t xml:space="preserve"> in software development, UX/UI, and data analytics with experience in Python, PHP, Java, C/C++, JavaScript, and SQL. Proficient in React, Next.js, Pandas, and Git, with strong problem-solving and teamwork abilities.</w:t>
            </w:r>
          </w:p>
          <w:p w14:paraId="12AA955A" w14:textId="77777777" w:rsidR="00300BC8" w:rsidRDefault="00300BC8" w:rsidP="00690E3F">
            <w:pPr>
              <w:pStyle w:val="BulletList"/>
            </w:pPr>
          </w:p>
          <w:p w14:paraId="77937571" w14:textId="614D5B9C" w:rsidR="00AB7284" w:rsidRPr="002E239C" w:rsidRDefault="00AB7284" w:rsidP="00690E3F">
            <w:pPr>
              <w:pStyle w:val="BulletList"/>
              <w:rPr>
                <w:rFonts w:asciiTheme="majorHAnsi" w:eastAsiaTheme="minorHAnsi" w:hAnsiTheme="majorHAnsi" w:cstheme="minorBidi"/>
                <w:b/>
                <w:bCs/>
                <w:color w:val="6D509B" w:themeColor="accent1"/>
                <w:szCs w:val="32"/>
                <w:lang w:eastAsia="zh-CN"/>
              </w:rPr>
            </w:pPr>
            <w:r w:rsidRPr="002E239C">
              <w:rPr>
                <w:rFonts w:asciiTheme="majorHAnsi" w:eastAsiaTheme="minorHAnsi" w:hAnsiTheme="majorHAnsi" w:cstheme="minorBidi"/>
                <w:b/>
                <w:bCs/>
                <w:color w:val="6D509B" w:themeColor="accent1"/>
                <w:szCs w:val="32"/>
                <w:lang w:eastAsia="zh-CN"/>
              </w:rPr>
              <w:t>I</w:t>
            </w:r>
            <w:r w:rsidR="002E239C">
              <w:rPr>
                <w:rFonts w:asciiTheme="majorHAnsi" w:eastAsiaTheme="minorHAnsi" w:hAnsiTheme="majorHAnsi" w:cstheme="minorBidi"/>
                <w:b/>
                <w:bCs/>
                <w:color w:val="6D509B" w:themeColor="accent1"/>
                <w:szCs w:val="32"/>
                <w:lang w:eastAsia="zh-CN"/>
              </w:rPr>
              <w:t>NTERESTS</w:t>
            </w:r>
          </w:p>
          <w:p w14:paraId="2692DDC5" w14:textId="3AEE0413" w:rsidR="00AB7284" w:rsidRDefault="002E239C" w:rsidP="00690E3F">
            <w:pPr>
              <w:pStyle w:val="BulletList"/>
            </w:pPr>
            <w:r>
              <w:t xml:space="preserve">Lawn </w:t>
            </w:r>
            <w:r w:rsidR="00AB7284">
              <w:t>Tennis</w:t>
            </w:r>
          </w:p>
          <w:p w14:paraId="3E8873E9" w14:textId="77777777" w:rsidR="002E239C" w:rsidRDefault="00AB7284" w:rsidP="00690E3F">
            <w:pPr>
              <w:pStyle w:val="BulletList"/>
            </w:pPr>
            <w:r>
              <w:t>Music</w:t>
            </w:r>
          </w:p>
          <w:p w14:paraId="1FAD05D5" w14:textId="69C39D0A" w:rsidR="00AB7284" w:rsidRDefault="002E239C" w:rsidP="00690E3F">
            <w:pPr>
              <w:pStyle w:val="BulletList"/>
            </w:pPr>
            <w:r>
              <w:t>Football</w:t>
            </w:r>
            <w:r w:rsidR="00AB7284">
              <w:t xml:space="preserve"> </w:t>
            </w:r>
          </w:p>
          <w:p w14:paraId="2222AE6E" w14:textId="77777777" w:rsidR="003C5DCB" w:rsidRPr="003C5DCB" w:rsidRDefault="003C5DCB" w:rsidP="003C5DCB"/>
          <w:p w14:paraId="66FDD947" w14:textId="77777777" w:rsidR="00690E3F" w:rsidRDefault="00000000" w:rsidP="00690E3F">
            <w:pPr>
              <w:pStyle w:val="Heading2"/>
              <w:rPr>
                <w:color w:val="auto"/>
              </w:rPr>
            </w:pPr>
            <w:sdt>
              <w:sdtPr>
                <w:id w:val="1664974883"/>
                <w:placeholder>
                  <w:docPart w:val="333977D6DA1A48F8B399B4368EF4360D"/>
                </w:placeholder>
                <w:temporary/>
                <w:showingPlcHdr/>
                <w15:appearance w15:val="hidden"/>
              </w:sdtPr>
              <w:sdtContent>
                <w:r w:rsidR="00300BC8" w:rsidRPr="00461532">
                  <w:t>PHONE</w:t>
                </w:r>
              </w:sdtContent>
            </w:sdt>
          </w:p>
          <w:p w14:paraId="33855A0D" w14:textId="7BB428D4" w:rsidR="00690E3F" w:rsidRPr="00444441" w:rsidRDefault="003C5DCB" w:rsidP="00444441">
            <w:pPr>
              <w:pStyle w:val="Heading3"/>
              <w:rPr>
                <w:szCs w:val="20"/>
              </w:rPr>
            </w:pPr>
            <w:r>
              <w:t>+254 714516129</w:t>
            </w:r>
          </w:p>
          <w:p w14:paraId="1DDC75B9" w14:textId="77777777" w:rsidR="00690E3F" w:rsidRDefault="00000000" w:rsidP="00690E3F">
            <w:pPr>
              <w:pStyle w:val="Heading2"/>
              <w:rPr>
                <w:color w:val="auto"/>
              </w:rPr>
            </w:pPr>
            <w:sdt>
              <w:sdtPr>
                <w:id w:val="564765442"/>
                <w:placeholder>
                  <w:docPart w:val="1DD788B7744949A19E5C642E61CCDA4B"/>
                </w:placeholder>
                <w:temporary/>
                <w:showingPlcHdr/>
                <w15:appearance w15:val="hidden"/>
              </w:sdtPr>
              <w:sdtContent>
                <w:r w:rsidR="00300BC8" w:rsidRPr="00461532">
                  <w:t>EMAIL</w:t>
                </w:r>
              </w:sdtContent>
            </w:sdt>
          </w:p>
          <w:p w14:paraId="1307A16F" w14:textId="1A01C85B" w:rsidR="003C5DCB" w:rsidRDefault="003C5DCB" w:rsidP="003C5DCB">
            <w:pPr>
              <w:pStyle w:val="Heading3"/>
            </w:pPr>
            <w:hyperlink r:id="rId13" w:history="1">
              <w:r w:rsidRPr="00FA77A3">
                <w:rPr>
                  <w:rStyle w:val="Hyperlink"/>
                </w:rPr>
                <w:t>enbwibo@gmail.com</w:t>
              </w:r>
            </w:hyperlink>
          </w:p>
          <w:p w14:paraId="3B88EE60" w14:textId="0F2DB544" w:rsidR="003C5DCB" w:rsidRDefault="003C5DCB" w:rsidP="003C5DCB">
            <w:pPr>
              <w:spacing w:line="240" w:lineRule="auto"/>
            </w:pPr>
            <w:hyperlink r:id="rId14" w:history="1">
              <w:r w:rsidRPr="003C5DCB">
                <w:rPr>
                  <w:rStyle w:val="Hyperlink"/>
                </w:rPr>
                <w:t>LinkedIn</w:t>
              </w:r>
            </w:hyperlink>
          </w:p>
          <w:p w14:paraId="53675E34" w14:textId="1C7682B5" w:rsidR="003C5DCB" w:rsidRDefault="003C5DCB" w:rsidP="003C5DCB">
            <w:pPr>
              <w:spacing w:line="240" w:lineRule="auto"/>
            </w:pPr>
            <w:hyperlink r:id="rId15" w:history="1">
              <w:r w:rsidRPr="003C5DCB">
                <w:rPr>
                  <w:rStyle w:val="Hyperlink"/>
                </w:rPr>
                <w:t>GitHub</w:t>
              </w:r>
            </w:hyperlink>
          </w:p>
          <w:p w14:paraId="4345D13B" w14:textId="77777777" w:rsidR="003C5DCB" w:rsidRPr="003C5DCB" w:rsidRDefault="003C5DCB" w:rsidP="003C5DCB"/>
          <w:p w14:paraId="7A5F6CD6" w14:textId="77777777" w:rsidR="00690E3F" w:rsidRPr="00C17861" w:rsidRDefault="00000000" w:rsidP="00C17861">
            <w:pPr>
              <w:pStyle w:val="Heading2"/>
            </w:pPr>
            <w:sdt>
              <w:sdtPr>
                <w:id w:val="726576650"/>
                <w:placeholder>
                  <w:docPart w:val="1E936BFB71804ABEA56FB1587BDE1A15"/>
                </w:placeholder>
                <w:temporary/>
                <w:showingPlcHdr/>
                <w15:appearance w15:val="hidden"/>
              </w:sdtPr>
              <w:sdtEndPr>
                <w:rPr>
                  <w:rStyle w:val="Heading1Char"/>
                  <w:b w:val="0"/>
                  <w:caps/>
                </w:rPr>
              </w:sdtEndPr>
              <w:sdtContent>
                <w:r w:rsidR="00C17861" w:rsidRPr="00690E3F">
                  <w:rPr>
                    <w:rStyle w:val="Heading1Char"/>
                    <w:b/>
                    <w:caps w:val="0"/>
                  </w:rPr>
                  <w:t>WEBSITE</w:t>
                </w:r>
              </w:sdtContent>
            </w:sdt>
          </w:p>
          <w:p w14:paraId="39DF3C7D" w14:textId="77777777" w:rsidR="00690E3F" w:rsidRPr="00C17861" w:rsidRDefault="00000000" w:rsidP="00C17861">
            <w:pPr>
              <w:pStyle w:val="Heading3"/>
              <w:rPr>
                <w:szCs w:val="20"/>
              </w:rPr>
            </w:pPr>
            <w:sdt>
              <w:sdtPr>
                <w:id w:val="-1152897034"/>
                <w:placeholder>
                  <w:docPart w:val="5AD21064A1754727A542D331F497D206"/>
                </w:placeholder>
                <w:temporary/>
                <w:showingPlcHdr/>
                <w15:appearance w15:val="hidden"/>
              </w:sdtPr>
              <w:sdtContent>
                <w:hyperlink r:id="rId16" w:history="1">
                  <w:r w:rsidR="00C17861" w:rsidRPr="00690E3F">
                    <w:t>www.interestingsite.com</w:t>
                  </w:r>
                </w:hyperlink>
              </w:sdtContent>
            </w:sdt>
          </w:p>
        </w:tc>
        <w:tc>
          <w:tcPr>
            <w:tcW w:w="360" w:type="dxa"/>
            <w:vMerge w:val="restart"/>
            <w:tcBorders>
              <w:left w:val="single" w:sz="12" w:space="0" w:color="6D509B" w:themeColor="accent1"/>
            </w:tcBorders>
          </w:tcPr>
          <w:p w14:paraId="44204CDE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430" w:type="dxa"/>
            <w:vMerge w:val="restart"/>
            <w:vAlign w:val="center"/>
          </w:tcPr>
          <w:p w14:paraId="2631C91A" w14:textId="2AA20DEA" w:rsidR="00092B58" w:rsidRPr="00300BC8" w:rsidRDefault="00CE74E4" w:rsidP="00300BC8">
            <w:pPr>
              <w:pStyle w:val="Heading1"/>
            </w:pPr>
            <w:r>
              <w:t>Education</w:t>
            </w:r>
          </w:p>
        </w:tc>
        <w:tc>
          <w:tcPr>
            <w:tcW w:w="4840" w:type="dxa"/>
            <w:gridSpan w:val="3"/>
            <w:tcBorders>
              <w:bottom w:val="single" w:sz="12" w:space="0" w:color="6D509B" w:themeColor="accent1"/>
            </w:tcBorders>
          </w:tcPr>
          <w:p w14:paraId="5EFCA5DD" w14:textId="77777777" w:rsidR="00092B58" w:rsidRPr="00F079F2" w:rsidRDefault="00092B58" w:rsidP="00690E3F"/>
        </w:tc>
      </w:tr>
      <w:tr w:rsidR="00092B58" w:rsidRPr="00F079F2" w14:paraId="48743CF6" w14:textId="77777777" w:rsidTr="007E19CB">
        <w:trPr>
          <w:gridAfter w:val="1"/>
          <w:wAfter w:w="20" w:type="dxa"/>
          <w:trHeight w:val="72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  <w:tcMar>
              <w:top w:w="72" w:type="dxa"/>
              <w:left w:w="288" w:type="dxa"/>
              <w:bottom w:w="72" w:type="dxa"/>
              <w:right w:w="144" w:type="dxa"/>
            </w:tcMar>
          </w:tcPr>
          <w:p w14:paraId="02FF9F96" w14:textId="77777777" w:rsidR="00092B58" w:rsidRPr="00F079F2" w:rsidRDefault="00092B58" w:rsidP="00AA7C8A">
            <w:pPr>
              <w:rPr>
                <w:rFonts w:ascii="Georgia" w:hAnsi="Georgia"/>
                <w:b/>
                <w:bCs/>
                <w:sz w:val="24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2399E6B4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430" w:type="dxa"/>
            <w:vMerge/>
          </w:tcPr>
          <w:p w14:paraId="62345D7C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840" w:type="dxa"/>
            <w:gridSpan w:val="3"/>
            <w:tcBorders>
              <w:top w:val="single" w:sz="12" w:space="0" w:color="6D509B" w:themeColor="accent1"/>
            </w:tcBorders>
          </w:tcPr>
          <w:p w14:paraId="0DF34394" w14:textId="77777777" w:rsidR="00092B58" w:rsidRPr="00F079F2" w:rsidRDefault="00092B58" w:rsidP="00690E3F"/>
        </w:tc>
      </w:tr>
      <w:tr w:rsidR="00092B58" w:rsidRPr="00F079F2" w14:paraId="42241DA7" w14:textId="77777777" w:rsidTr="006267B6">
        <w:trPr>
          <w:gridAfter w:val="1"/>
          <w:wAfter w:w="20" w:type="dxa"/>
          <w:trHeight w:val="3016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  <w:tcMar>
              <w:top w:w="72" w:type="dxa"/>
              <w:left w:w="288" w:type="dxa"/>
              <w:bottom w:w="72" w:type="dxa"/>
              <w:right w:w="144" w:type="dxa"/>
            </w:tcMar>
          </w:tcPr>
          <w:p w14:paraId="2E538C0D" w14:textId="77777777" w:rsidR="00092B58" w:rsidRPr="00F079F2" w:rsidRDefault="00092B58" w:rsidP="00AA7C8A">
            <w:pPr>
              <w:rPr>
                <w:rFonts w:ascii="Georgia" w:hAnsi="Georgia"/>
                <w:b/>
                <w:bCs/>
                <w:sz w:val="24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56308AAA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1F448196" w14:textId="30D60736" w:rsidR="00092B58" w:rsidRPr="00F079F2" w:rsidRDefault="00CE74E4" w:rsidP="00444441">
            <w:pPr>
              <w:pStyle w:val="Heading4"/>
              <w:rPr>
                <w:rFonts w:eastAsia="MS Mincho"/>
              </w:rPr>
            </w:pPr>
            <w:r>
              <w:t>APR 2023 - Present</w:t>
            </w:r>
            <w:r w:rsidR="00444441">
              <w:t xml:space="preserve"> </w:t>
            </w:r>
            <w:r>
              <w:t xml:space="preserve">                                                           Strathmore University</w:t>
            </w:r>
          </w:p>
          <w:p w14:paraId="191839C1" w14:textId="1A3E12A5" w:rsidR="00CE74E4" w:rsidRDefault="00CE74E4" w:rsidP="00CE74E4">
            <w:pPr>
              <w:rPr>
                <w:rFonts w:asciiTheme="majorHAnsi" w:hAnsiTheme="majorHAnsi"/>
                <w:color w:val="6D509B" w:themeColor="accent1"/>
                <w:sz w:val="24"/>
              </w:rPr>
            </w:pPr>
            <w:r w:rsidRPr="00CE74E4">
              <w:rPr>
                <w:rFonts w:asciiTheme="majorHAnsi" w:hAnsiTheme="majorHAnsi"/>
                <w:color w:val="6D509B" w:themeColor="accent1"/>
                <w:sz w:val="24"/>
              </w:rPr>
              <w:t xml:space="preserve">Bachelor of Science in Informatics and Computer Science – 3rd </w:t>
            </w:r>
          </w:p>
          <w:p w14:paraId="222C2B90" w14:textId="33CECC05" w:rsidR="00092B58" w:rsidRDefault="001901F2" w:rsidP="001901F2">
            <w:r>
              <w:t>Current Grade: 63.10</w:t>
            </w:r>
            <w:r w:rsidR="006267B6">
              <w:t>,</w:t>
            </w:r>
            <w:r>
              <w:t xml:space="preserve"> </w:t>
            </w:r>
            <w:r w:rsidRPr="00AE6ED5">
              <w:t>B</w:t>
            </w:r>
          </w:p>
          <w:p w14:paraId="2FD508EA" w14:textId="77777777" w:rsidR="001901F2" w:rsidRPr="001901F2" w:rsidRDefault="001901F2" w:rsidP="001901F2">
            <w:pPr>
              <w:rPr>
                <w:b/>
                <w:bCs/>
              </w:rPr>
            </w:pPr>
          </w:p>
          <w:p w14:paraId="13900583" w14:textId="24EA463C" w:rsidR="00092B58" w:rsidRPr="00F079F2" w:rsidRDefault="001901F2" w:rsidP="00444441">
            <w:pPr>
              <w:pStyle w:val="Heading4"/>
            </w:pPr>
            <w:r>
              <w:t>Jan 2024 - mar 2024</w:t>
            </w:r>
            <w:r w:rsidR="006267B6">
              <w:t xml:space="preserve">                                   iLab Africa, Strathmore University</w:t>
            </w:r>
          </w:p>
          <w:p w14:paraId="17303009" w14:textId="47FA74CD" w:rsidR="00092B58" w:rsidRPr="00ED71CF" w:rsidRDefault="001901F2" w:rsidP="00444441">
            <w:pPr>
              <w:pStyle w:val="Heading5"/>
            </w:pPr>
            <w:r w:rsidRPr="002C2B7E">
              <w:t>Certificate in Data Analytics and Visualization</w:t>
            </w:r>
          </w:p>
          <w:p w14:paraId="2EAF7AA6" w14:textId="28AC5904" w:rsidR="00092B58" w:rsidRPr="00F079F2" w:rsidRDefault="006267B6" w:rsidP="00444441">
            <w:pPr>
              <w:pStyle w:val="Heading4"/>
            </w:pPr>
            <w:r>
              <w:t>Jan 2019 – dec 2022                                                         Nova Pioneer, Tatu boys</w:t>
            </w:r>
          </w:p>
          <w:p w14:paraId="332E3D55" w14:textId="0690DF25" w:rsidR="006267B6" w:rsidRPr="006267B6" w:rsidRDefault="006267B6" w:rsidP="006267B6">
            <w:pPr>
              <w:rPr>
                <w:rFonts w:asciiTheme="majorHAnsi" w:hAnsiTheme="majorHAnsi"/>
                <w:color w:val="6D509B" w:themeColor="accent1"/>
                <w:sz w:val="24"/>
              </w:rPr>
            </w:pPr>
            <w:r w:rsidRPr="006267B6">
              <w:rPr>
                <w:rFonts w:asciiTheme="majorHAnsi" w:hAnsiTheme="majorHAnsi"/>
                <w:color w:val="6D509B" w:themeColor="accent1"/>
                <w:sz w:val="24"/>
              </w:rPr>
              <w:t>Kenya Certificate of Secondary Education</w:t>
            </w:r>
            <w:r>
              <w:rPr>
                <w:rFonts w:asciiTheme="majorHAnsi" w:hAnsiTheme="majorHAnsi"/>
                <w:color w:val="6D509B" w:themeColor="accent1"/>
                <w:sz w:val="24"/>
              </w:rPr>
              <w:t>, KCSE</w:t>
            </w:r>
          </w:p>
          <w:p w14:paraId="4A83ECE6" w14:textId="1F75B030" w:rsidR="00092B58" w:rsidRPr="00046661" w:rsidRDefault="006267B6" w:rsidP="006267B6">
            <w:r>
              <w:t>Mean Grade: B+, Mathematics B+, English B+</w:t>
            </w:r>
          </w:p>
        </w:tc>
      </w:tr>
      <w:tr w:rsidR="00092B58" w:rsidRPr="00F079F2" w14:paraId="0D7411FE" w14:textId="77777777" w:rsidTr="007E19CB">
        <w:trPr>
          <w:gridAfter w:val="1"/>
          <w:wAfter w:w="20" w:type="dxa"/>
          <w:trHeight w:val="270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  <w:tcMar>
              <w:top w:w="72" w:type="dxa"/>
              <w:left w:w="288" w:type="dxa"/>
              <w:bottom w:w="72" w:type="dxa"/>
              <w:right w:w="144" w:type="dxa"/>
            </w:tcMar>
          </w:tcPr>
          <w:p w14:paraId="7E92714C" w14:textId="77777777" w:rsidR="00092B58" w:rsidRPr="00F079F2" w:rsidRDefault="00092B58" w:rsidP="00AA7C8A">
            <w:pPr>
              <w:rPr>
                <w:rFonts w:ascii="Georgia" w:hAnsi="Georgia"/>
                <w:b/>
                <w:bCs/>
                <w:sz w:val="16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53116473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430" w:type="dxa"/>
            <w:vMerge w:val="restart"/>
            <w:vAlign w:val="center"/>
          </w:tcPr>
          <w:p w14:paraId="5D4762B9" w14:textId="2319280B" w:rsidR="00092B58" w:rsidRPr="00300BC8" w:rsidRDefault="006267B6" w:rsidP="00300BC8">
            <w:pPr>
              <w:pStyle w:val="Heading1"/>
            </w:pPr>
            <w:r>
              <w:t>Experience</w:t>
            </w:r>
          </w:p>
        </w:tc>
        <w:tc>
          <w:tcPr>
            <w:tcW w:w="4840" w:type="dxa"/>
            <w:gridSpan w:val="3"/>
            <w:tcBorders>
              <w:bottom w:val="single" w:sz="12" w:space="0" w:color="6D509B" w:themeColor="accent1"/>
            </w:tcBorders>
          </w:tcPr>
          <w:p w14:paraId="16A32FF9" w14:textId="77777777" w:rsidR="00092B58" w:rsidRPr="0091735B" w:rsidRDefault="00092B58" w:rsidP="00690E3F"/>
        </w:tc>
      </w:tr>
      <w:tr w:rsidR="00092B58" w:rsidRPr="00F079F2" w14:paraId="2DC7342F" w14:textId="77777777" w:rsidTr="007E19CB">
        <w:trPr>
          <w:gridAfter w:val="1"/>
          <w:wAfter w:w="20" w:type="dxa"/>
          <w:trHeight w:val="117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  <w:tcMar>
              <w:top w:w="72" w:type="dxa"/>
              <w:left w:w="288" w:type="dxa"/>
              <w:bottom w:w="72" w:type="dxa"/>
              <w:right w:w="144" w:type="dxa"/>
            </w:tcMar>
          </w:tcPr>
          <w:p w14:paraId="38E2E908" w14:textId="77777777" w:rsidR="00092B58" w:rsidRPr="00F079F2" w:rsidRDefault="00092B58" w:rsidP="00AA7C8A">
            <w:pPr>
              <w:rPr>
                <w:rFonts w:ascii="Georgia" w:hAnsi="Georgia"/>
                <w:b/>
                <w:bCs/>
                <w:sz w:val="16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7412B4BD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430" w:type="dxa"/>
            <w:vMerge/>
          </w:tcPr>
          <w:p w14:paraId="0CACB8E4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840" w:type="dxa"/>
            <w:gridSpan w:val="3"/>
            <w:tcBorders>
              <w:top w:val="single" w:sz="12" w:space="0" w:color="6D509B" w:themeColor="accent1"/>
            </w:tcBorders>
          </w:tcPr>
          <w:p w14:paraId="593DAA9D" w14:textId="77777777" w:rsidR="00092B58" w:rsidRPr="0091735B" w:rsidRDefault="00092B58" w:rsidP="00690E3F"/>
        </w:tc>
      </w:tr>
      <w:tr w:rsidR="00092B58" w:rsidRPr="00F079F2" w14:paraId="64DA1DC4" w14:textId="77777777" w:rsidTr="006267B6">
        <w:trPr>
          <w:gridAfter w:val="1"/>
          <w:wAfter w:w="20" w:type="dxa"/>
          <w:trHeight w:val="213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  <w:tcMar>
              <w:top w:w="72" w:type="dxa"/>
              <w:left w:w="288" w:type="dxa"/>
              <w:bottom w:w="144" w:type="dxa"/>
              <w:right w:w="144" w:type="dxa"/>
            </w:tcMar>
            <w:vAlign w:val="bottom"/>
          </w:tcPr>
          <w:p w14:paraId="4E29BF2C" w14:textId="77777777" w:rsidR="00092B58" w:rsidRPr="00F079F2" w:rsidRDefault="00092B58" w:rsidP="00AA7C8A">
            <w:pPr>
              <w:rPr>
                <w:rFonts w:ascii="Georgia" w:hAnsi="Georgia"/>
                <w:b/>
                <w:bCs/>
                <w:sz w:val="24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3297DB7E" w14:textId="77777777" w:rsidR="00092B58" w:rsidRPr="00F079F2" w:rsidRDefault="00092B58" w:rsidP="00AA7C8A"/>
        </w:tc>
        <w:tc>
          <w:tcPr>
            <w:tcW w:w="7270" w:type="dxa"/>
            <w:gridSpan w:val="4"/>
            <w:vAlign w:val="center"/>
          </w:tcPr>
          <w:p w14:paraId="66123DCF" w14:textId="0627EC1E" w:rsidR="00092B58" w:rsidRPr="006267B6" w:rsidRDefault="006267B6" w:rsidP="006267B6">
            <w:r w:rsidRPr="006267B6">
              <w:t>I am currently seeking internships and industry experience opportunities.</w:t>
            </w:r>
          </w:p>
        </w:tc>
      </w:tr>
      <w:tr w:rsidR="00092B58" w:rsidRPr="00F079F2" w14:paraId="5DC08934" w14:textId="77777777" w:rsidTr="007E19CB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  <w:tcMar>
              <w:left w:w="288" w:type="dxa"/>
            </w:tcMar>
          </w:tcPr>
          <w:p w14:paraId="1EB4D3CD" w14:textId="77777777" w:rsidR="00092B58" w:rsidRPr="00F079F2" w:rsidRDefault="00092B58" w:rsidP="00AA7C8A">
            <w:pPr>
              <w:rPr>
                <w:rFonts w:ascii="Georgia" w:hAnsi="Georgia"/>
                <w:b/>
                <w:bCs/>
                <w:sz w:val="14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1A2E3305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240" w:type="dxa"/>
            <w:gridSpan w:val="3"/>
            <w:vMerge w:val="restart"/>
            <w:vAlign w:val="center"/>
          </w:tcPr>
          <w:p w14:paraId="79680E98" w14:textId="5C65BF73" w:rsidR="00092B58" w:rsidRPr="00300BC8" w:rsidRDefault="006267B6" w:rsidP="00300BC8">
            <w:pPr>
              <w:pStyle w:val="Heading1"/>
            </w:pPr>
            <w:r>
              <w:t>Skills</w:t>
            </w:r>
          </w:p>
        </w:tc>
        <w:tc>
          <w:tcPr>
            <w:tcW w:w="4030" w:type="dxa"/>
            <w:tcBorders>
              <w:bottom w:val="single" w:sz="12" w:space="0" w:color="6D509B" w:themeColor="accent1"/>
            </w:tcBorders>
          </w:tcPr>
          <w:p w14:paraId="2804DDDF" w14:textId="77777777" w:rsidR="00092B58" w:rsidRPr="00F079F2" w:rsidRDefault="00092B58" w:rsidP="00690E3F"/>
        </w:tc>
      </w:tr>
      <w:tr w:rsidR="00092B58" w:rsidRPr="00F079F2" w14:paraId="4C38EB71" w14:textId="77777777" w:rsidTr="007E19CB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  <w:tcMar>
              <w:left w:w="288" w:type="dxa"/>
            </w:tcMar>
          </w:tcPr>
          <w:p w14:paraId="3E5C7DE3" w14:textId="77777777" w:rsidR="00092B58" w:rsidRPr="00F079F2" w:rsidRDefault="00092B58" w:rsidP="00AA7C8A">
            <w:pPr>
              <w:rPr>
                <w:rFonts w:ascii="Georgia" w:hAnsi="Georgia"/>
                <w:b/>
                <w:bCs/>
                <w:sz w:val="14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7D5639D0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240" w:type="dxa"/>
            <w:gridSpan w:val="3"/>
            <w:vMerge/>
          </w:tcPr>
          <w:p w14:paraId="6FF4E449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030" w:type="dxa"/>
            <w:tcBorders>
              <w:top w:val="single" w:sz="12" w:space="0" w:color="6D509B" w:themeColor="accent1"/>
            </w:tcBorders>
          </w:tcPr>
          <w:p w14:paraId="20E6AAF3" w14:textId="77777777" w:rsidR="00092B58" w:rsidRPr="00F079F2" w:rsidRDefault="00092B58" w:rsidP="00690E3F"/>
        </w:tc>
      </w:tr>
      <w:tr w:rsidR="00092B58" w:rsidRPr="00F079F2" w14:paraId="376CDFD4" w14:textId="77777777" w:rsidTr="007E19CB">
        <w:trPr>
          <w:gridAfter w:val="1"/>
          <w:wAfter w:w="20" w:type="dxa"/>
          <w:trHeight w:val="1076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  <w:tcMar>
              <w:left w:w="288" w:type="dxa"/>
            </w:tcMar>
            <w:vAlign w:val="center"/>
          </w:tcPr>
          <w:p w14:paraId="3EAD2C9C" w14:textId="77777777" w:rsidR="00092B58" w:rsidRPr="00252342" w:rsidRDefault="00092B58" w:rsidP="00AA7C8A">
            <w:pPr>
              <w:rPr>
                <w:color w:val="FFFFFF" w:themeColor="background1"/>
                <w:sz w:val="14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14953F5B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  <w:vAlign w:val="center"/>
          </w:tcPr>
          <w:p w14:paraId="0059B4E3" w14:textId="7BD7331D" w:rsidR="006267B6" w:rsidRPr="006267B6" w:rsidRDefault="006267B6" w:rsidP="003C5DCB">
            <w:pPr>
              <w:pStyle w:val="Heading3"/>
              <w:spacing w:after="0"/>
              <w:rPr>
                <w:bCs w:val="0"/>
                <w:szCs w:val="28"/>
              </w:rPr>
            </w:pPr>
            <w:r w:rsidRPr="006267B6">
              <w:rPr>
                <w:bCs w:val="0"/>
                <w:color w:val="6D509B" w:themeColor="accent1"/>
                <w:szCs w:val="28"/>
              </w:rPr>
              <w:t>Programming Languages</w:t>
            </w:r>
            <w:r w:rsidRPr="006267B6">
              <w:rPr>
                <w:bCs w:val="0"/>
                <w:szCs w:val="28"/>
              </w:rPr>
              <w:tab/>
            </w:r>
          </w:p>
          <w:p w14:paraId="0C7D2BFB" w14:textId="4496D4C7" w:rsidR="006267B6" w:rsidRPr="0002242A" w:rsidRDefault="006267B6" w:rsidP="003C5DCB">
            <w:r w:rsidRPr="00D574C0">
              <w:t>Python</w:t>
            </w:r>
            <w:r>
              <w:t xml:space="preserve">, </w:t>
            </w:r>
            <w:r w:rsidRPr="00D574C0">
              <w:t>Java</w:t>
            </w:r>
            <w:r>
              <w:t xml:space="preserve">, </w:t>
            </w:r>
            <w:r w:rsidRPr="00D574C0">
              <w:t>HTML</w:t>
            </w:r>
            <w:r w:rsidR="003C5DCB">
              <w:t xml:space="preserve">, </w:t>
            </w:r>
            <w:r w:rsidRPr="00D574C0">
              <w:t>CSS</w:t>
            </w:r>
            <w:r>
              <w:t xml:space="preserve">, PHP, React, JavaScript, </w:t>
            </w:r>
            <w:r w:rsidRPr="00D574C0">
              <w:t>MySQL</w:t>
            </w:r>
            <w:r>
              <w:t xml:space="preserve"> </w:t>
            </w:r>
          </w:p>
          <w:p w14:paraId="390CE28D" w14:textId="77777777" w:rsidR="006267B6" w:rsidRDefault="006267B6" w:rsidP="003C5DCB"/>
          <w:p w14:paraId="3E5BFD13" w14:textId="77777777" w:rsidR="006267B6" w:rsidRPr="006267B6" w:rsidRDefault="006267B6" w:rsidP="003C5DCB">
            <w:pPr>
              <w:pStyle w:val="Heading3"/>
              <w:spacing w:after="0"/>
              <w:rPr>
                <w:bCs w:val="0"/>
                <w:color w:val="6D509B" w:themeColor="accent1"/>
                <w:szCs w:val="28"/>
              </w:rPr>
            </w:pPr>
            <w:r w:rsidRPr="006267B6">
              <w:rPr>
                <w:bCs w:val="0"/>
                <w:color w:val="6D509B" w:themeColor="accent1"/>
                <w:szCs w:val="28"/>
              </w:rPr>
              <w:t>Libraries &amp; Frameworks</w:t>
            </w:r>
            <w:r w:rsidRPr="006267B6">
              <w:rPr>
                <w:bCs w:val="0"/>
                <w:color w:val="6D509B" w:themeColor="accent1"/>
                <w:szCs w:val="28"/>
              </w:rPr>
              <w:tab/>
            </w:r>
          </w:p>
          <w:p w14:paraId="6A08A5DB" w14:textId="0F41080A" w:rsidR="006267B6" w:rsidRDefault="006267B6" w:rsidP="003C5DCB">
            <w:r w:rsidRPr="00770311">
              <w:t>Pandas</w:t>
            </w:r>
            <w:r w:rsidR="003C5DCB">
              <w:t xml:space="preserve">, </w:t>
            </w:r>
            <w:r w:rsidRPr="00770311">
              <w:t>NumPy</w:t>
            </w:r>
            <w:r w:rsidR="003C5DCB">
              <w:t xml:space="preserve">, </w:t>
            </w:r>
            <w:r w:rsidRPr="00770311">
              <w:t>Matplotlib</w:t>
            </w:r>
            <w:r w:rsidR="003C5DCB">
              <w:t>,</w:t>
            </w:r>
            <w:r w:rsidRPr="00770311">
              <w:t xml:space="preserve"> Seaborn</w:t>
            </w:r>
          </w:p>
          <w:p w14:paraId="68CFA83C" w14:textId="77777777" w:rsidR="006267B6" w:rsidRDefault="006267B6" w:rsidP="003C5DCB"/>
          <w:p w14:paraId="0175F24C" w14:textId="77777777" w:rsidR="006267B6" w:rsidRPr="006267B6" w:rsidRDefault="006267B6" w:rsidP="003C5DCB">
            <w:pPr>
              <w:pStyle w:val="Heading3"/>
              <w:spacing w:after="0"/>
              <w:rPr>
                <w:bCs w:val="0"/>
                <w:color w:val="6D509B" w:themeColor="accent1"/>
                <w:szCs w:val="28"/>
              </w:rPr>
            </w:pPr>
            <w:r w:rsidRPr="006267B6">
              <w:rPr>
                <w:bCs w:val="0"/>
                <w:color w:val="6D509B" w:themeColor="accent1"/>
                <w:szCs w:val="28"/>
              </w:rPr>
              <w:t>Developer Tools</w:t>
            </w:r>
            <w:r w:rsidRPr="006267B6">
              <w:rPr>
                <w:bCs w:val="0"/>
                <w:color w:val="6D509B" w:themeColor="accent1"/>
                <w:szCs w:val="28"/>
              </w:rPr>
              <w:tab/>
            </w:r>
          </w:p>
          <w:p w14:paraId="3CAC4200" w14:textId="64CF32A8" w:rsidR="00092B58" w:rsidRPr="000573A9" w:rsidRDefault="006267B6" w:rsidP="003C5DCB">
            <w:r w:rsidRPr="006267B6">
              <w:t>Git, VS Code, IntelliJ, Visual Studio</w:t>
            </w:r>
          </w:p>
        </w:tc>
      </w:tr>
      <w:tr w:rsidR="00092B58" w:rsidRPr="00F079F2" w14:paraId="6BB9C813" w14:textId="77777777" w:rsidTr="007E19CB">
        <w:trPr>
          <w:gridAfter w:val="1"/>
          <w:wAfter w:w="20" w:type="dxa"/>
          <w:trHeight w:val="315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</w:tcPr>
          <w:p w14:paraId="66D39C15" w14:textId="77777777" w:rsidR="00092B58" w:rsidRPr="00F079F2" w:rsidRDefault="00092B58" w:rsidP="00AA7C8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5F17CA30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430" w:type="dxa"/>
            <w:vMerge w:val="restart"/>
            <w:vAlign w:val="center"/>
          </w:tcPr>
          <w:p w14:paraId="2EB4773E" w14:textId="77777777" w:rsidR="00092B58" w:rsidRPr="00300BC8" w:rsidRDefault="00000000" w:rsidP="00300BC8">
            <w:pPr>
              <w:pStyle w:val="Heading1"/>
            </w:pPr>
            <w:sdt>
              <w:sdtPr>
                <w:id w:val="1013108874"/>
                <w:placeholder>
                  <w:docPart w:val="CC35FCC2D07845708CE2C668761A9EDD"/>
                </w:placeholder>
                <w:temporary/>
                <w:showingPlcHdr/>
                <w15:appearance w15:val="hidden"/>
              </w:sdtPr>
              <w:sdtContent>
                <w:r w:rsidR="00300BC8" w:rsidRPr="00690E3F">
                  <w:t>LEADERSHIP</w:t>
                </w:r>
              </w:sdtContent>
            </w:sdt>
          </w:p>
        </w:tc>
        <w:tc>
          <w:tcPr>
            <w:tcW w:w="4840" w:type="dxa"/>
            <w:gridSpan w:val="3"/>
            <w:tcBorders>
              <w:bottom w:val="single" w:sz="12" w:space="0" w:color="6D509B" w:themeColor="accent1"/>
            </w:tcBorders>
          </w:tcPr>
          <w:p w14:paraId="5C4F5D43" w14:textId="77777777" w:rsidR="00092B58" w:rsidRPr="00F079F2" w:rsidRDefault="00092B58" w:rsidP="00690E3F"/>
        </w:tc>
      </w:tr>
      <w:tr w:rsidR="00092B58" w:rsidRPr="00F079F2" w14:paraId="61673434" w14:textId="77777777" w:rsidTr="007E19CB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</w:tcPr>
          <w:p w14:paraId="513D80F4" w14:textId="77777777" w:rsidR="00092B58" w:rsidRPr="00F079F2" w:rsidRDefault="00092B58" w:rsidP="00AA7C8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3F88FAD0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430" w:type="dxa"/>
            <w:vMerge/>
          </w:tcPr>
          <w:p w14:paraId="050AE62B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840" w:type="dxa"/>
            <w:gridSpan w:val="3"/>
            <w:tcBorders>
              <w:top w:val="single" w:sz="12" w:space="0" w:color="6D509B" w:themeColor="accent1"/>
            </w:tcBorders>
          </w:tcPr>
          <w:p w14:paraId="0E2CA29E" w14:textId="77777777" w:rsidR="00092B58" w:rsidRPr="00F079F2" w:rsidRDefault="00092B58" w:rsidP="00690E3F"/>
        </w:tc>
      </w:tr>
      <w:tr w:rsidR="00092B58" w:rsidRPr="00F079F2" w14:paraId="2C609FCF" w14:textId="77777777" w:rsidTr="007E19CB">
        <w:trPr>
          <w:gridAfter w:val="1"/>
          <w:wAfter w:w="20" w:type="dxa"/>
          <w:trHeight w:val="990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</w:tcPr>
          <w:p w14:paraId="4F4AA08E" w14:textId="77777777" w:rsidR="00092B58" w:rsidRPr="00F079F2" w:rsidRDefault="00092B58" w:rsidP="00AA7C8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7CFE567A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  <w:vAlign w:val="center"/>
          </w:tcPr>
          <w:p w14:paraId="44487FEE" w14:textId="4B404A38" w:rsidR="00092B58" w:rsidRPr="00046661" w:rsidRDefault="006267B6" w:rsidP="006267B6">
            <w:r w:rsidRPr="006267B6">
              <w:rPr>
                <w:color w:val="6D509B" w:themeColor="accent1"/>
              </w:rPr>
              <w:t xml:space="preserve">Treasurer &amp; Captain </w:t>
            </w:r>
            <w:r w:rsidRPr="00FE2229">
              <w:t xml:space="preserve">of the Strathmore Tennis Team, leading finances, sponsorships, and competitions. </w:t>
            </w:r>
            <w:r w:rsidRPr="006267B6">
              <w:rPr>
                <w:color w:val="6D509B" w:themeColor="accent1"/>
              </w:rPr>
              <w:t xml:space="preserve">Volunteer at Kilimani Primary School </w:t>
            </w:r>
            <w:r w:rsidRPr="00FE2229">
              <w:t xml:space="preserve">and former </w:t>
            </w:r>
            <w:r w:rsidRPr="006267B6">
              <w:rPr>
                <w:color w:val="6D509B" w:themeColor="accent1"/>
              </w:rPr>
              <w:t>Library Secretary at Nova Pioneer</w:t>
            </w:r>
            <w:r w:rsidRPr="00FE2229">
              <w:t>, gaining mentoring and organizational experience.</w:t>
            </w:r>
          </w:p>
        </w:tc>
      </w:tr>
      <w:tr w:rsidR="00092B58" w:rsidRPr="00F079F2" w14:paraId="691740B8" w14:textId="77777777" w:rsidTr="007E19CB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</w:tcPr>
          <w:p w14:paraId="11DF9395" w14:textId="77777777" w:rsidR="00092B58" w:rsidRPr="00F079F2" w:rsidRDefault="00092B58" w:rsidP="00AA7C8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492D6444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520" w:type="dxa"/>
            <w:gridSpan w:val="2"/>
            <w:vMerge w:val="restart"/>
            <w:vAlign w:val="center"/>
          </w:tcPr>
          <w:p w14:paraId="6D6C53D3" w14:textId="77777777" w:rsidR="00092B58" w:rsidRPr="00300BC8" w:rsidRDefault="00000000" w:rsidP="00300BC8">
            <w:pPr>
              <w:pStyle w:val="Heading1"/>
            </w:pPr>
            <w:sdt>
              <w:sdtPr>
                <w:id w:val="-656231711"/>
                <w:placeholder>
                  <w:docPart w:val="D93316B5551F41639EB09D02E1E75F30"/>
                </w:placeholder>
                <w:temporary/>
                <w:showingPlcHdr/>
                <w15:appearance w15:val="hidden"/>
              </w:sdtPr>
              <w:sdtContent>
                <w:r w:rsidR="00300BC8" w:rsidRPr="00ED71CF">
                  <w:t>REFERENCES</w:t>
                </w:r>
              </w:sdtContent>
            </w:sdt>
          </w:p>
        </w:tc>
        <w:tc>
          <w:tcPr>
            <w:tcW w:w="4750" w:type="dxa"/>
            <w:gridSpan w:val="2"/>
            <w:tcBorders>
              <w:bottom w:val="single" w:sz="12" w:space="0" w:color="6D509B" w:themeColor="accent1"/>
            </w:tcBorders>
          </w:tcPr>
          <w:p w14:paraId="6FD8BEA9" w14:textId="77777777" w:rsidR="00092B58" w:rsidRPr="00F079F2" w:rsidRDefault="00092B58" w:rsidP="00690E3F"/>
        </w:tc>
      </w:tr>
      <w:tr w:rsidR="00092B58" w:rsidRPr="00F079F2" w14:paraId="2EC65615" w14:textId="77777777" w:rsidTr="006267B6">
        <w:trPr>
          <w:gridAfter w:val="1"/>
          <w:wAfter w:w="20" w:type="dxa"/>
          <w:trHeight w:val="221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</w:tcPr>
          <w:p w14:paraId="3C1ABF44" w14:textId="77777777" w:rsidR="00092B58" w:rsidRPr="00F079F2" w:rsidRDefault="00092B58" w:rsidP="00AA7C8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6928672C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520" w:type="dxa"/>
            <w:gridSpan w:val="2"/>
            <w:vMerge/>
          </w:tcPr>
          <w:p w14:paraId="4E0AEA29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750" w:type="dxa"/>
            <w:gridSpan w:val="2"/>
            <w:tcBorders>
              <w:top w:val="single" w:sz="12" w:space="0" w:color="6D509B" w:themeColor="accent1"/>
            </w:tcBorders>
          </w:tcPr>
          <w:p w14:paraId="13C6054F" w14:textId="77777777" w:rsidR="00092B58" w:rsidRPr="00F079F2" w:rsidRDefault="00092B58" w:rsidP="00690E3F"/>
        </w:tc>
      </w:tr>
      <w:tr w:rsidR="00092B58" w:rsidRPr="00F079F2" w14:paraId="105AA459" w14:textId="77777777" w:rsidTr="006267B6">
        <w:trPr>
          <w:gridAfter w:val="1"/>
          <w:wAfter w:w="20" w:type="dxa"/>
          <w:trHeight w:val="592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</w:tcPr>
          <w:p w14:paraId="09E127D1" w14:textId="77777777" w:rsidR="00092B58" w:rsidRPr="00F079F2" w:rsidRDefault="00092B58" w:rsidP="00AA7C8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1DC13BA5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  <w:vAlign w:val="center"/>
          </w:tcPr>
          <w:p w14:paraId="1919DDB2" w14:textId="77777777" w:rsidR="00092B58" w:rsidRPr="00F079F2" w:rsidRDefault="00000000" w:rsidP="00C17861">
            <w:sdt>
              <w:sdtPr>
                <w:id w:val="-303084970"/>
                <w:placeholder>
                  <w:docPart w:val="60C05578A18F4E169AE5DFC9BDF98A6B"/>
                </w:placeholder>
                <w:temporary/>
                <w:showingPlcHdr/>
                <w15:appearance w15:val="hidden"/>
              </w:sdtPr>
              <w:sdtContent>
                <w:r w:rsidR="00C17861" w:rsidRPr="008E78A4">
                  <w:t>Available upon request.</w:t>
                </w:r>
              </w:sdtContent>
            </w:sdt>
          </w:p>
        </w:tc>
      </w:tr>
      <w:tr w:rsidR="007E19CB" w:rsidRPr="00F079F2" w14:paraId="62B017DB" w14:textId="77777777" w:rsidTr="007E19CB">
        <w:trPr>
          <w:gridAfter w:val="1"/>
          <w:wAfter w:w="20" w:type="dxa"/>
          <w:trHeight w:val="50"/>
          <w:jc w:val="center"/>
        </w:trPr>
        <w:tc>
          <w:tcPr>
            <w:tcW w:w="3150" w:type="dxa"/>
            <w:tcBorders>
              <w:top w:val="single" w:sz="12" w:space="0" w:color="6D509B" w:themeColor="accent1"/>
            </w:tcBorders>
          </w:tcPr>
          <w:p w14:paraId="005FA408" w14:textId="77777777" w:rsidR="007E19CB" w:rsidRPr="00F079F2" w:rsidRDefault="007E19CB" w:rsidP="007E19CB"/>
        </w:tc>
        <w:tc>
          <w:tcPr>
            <w:tcW w:w="360" w:type="dxa"/>
            <w:tcBorders>
              <w:left w:val="nil"/>
            </w:tcBorders>
          </w:tcPr>
          <w:p w14:paraId="70247522" w14:textId="77777777" w:rsidR="007E19CB" w:rsidRPr="00F079F2" w:rsidRDefault="007E19CB" w:rsidP="007E19CB">
            <w:pPr>
              <w:rPr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41AE9C54" w14:textId="77777777" w:rsidR="007E19CB" w:rsidRDefault="007E19CB" w:rsidP="007E19CB"/>
        </w:tc>
      </w:tr>
    </w:tbl>
    <w:p w14:paraId="1890287E" w14:textId="77777777" w:rsidR="004954D6" w:rsidRPr="0006568A" w:rsidRDefault="004954D6" w:rsidP="006267B6"/>
    <w:sectPr w:rsidR="004954D6" w:rsidRPr="0006568A" w:rsidSect="00092B58">
      <w:pgSz w:w="12240" w:h="15840" w:code="1"/>
      <w:pgMar w:top="540" w:right="720" w:bottom="720" w:left="720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A9BF96" w14:textId="77777777" w:rsidR="00756C76" w:rsidRDefault="00756C76" w:rsidP="0085363C">
      <w:pPr>
        <w:spacing w:line="240" w:lineRule="auto"/>
      </w:pPr>
      <w:r>
        <w:separator/>
      </w:r>
    </w:p>
  </w:endnote>
  <w:endnote w:type="continuationSeparator" w:id="0">
    <w:p w14:paraId="5043F9F9" w14:textId="77777777" w:rsidR="00756C76" w:rsidRDefault="00756C76" w:rsidP="0085363C">
      <w:pPr>
        <w:spacing w:line="240" w:lineRule="auto"/>
      </w:pPr>
      <w:r>
        <w:continuationSeparator/>
      </w:r>
    </w:p>
  </w:endnote>
  <w:endnote w:type="continuationNotice" w:id="1">
    <w:p w14:paraId="6D616E82" w14:textId="77777777" w:rsidR="00756C76" w:rsidRDefault="00756C76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DD8619D-8658-412B-AE1A-4359749A599B}"/>
    <w:embedBold r:id="rId2" w:fontKey="{1898A36B-933C-436D-AA31-7A4387E3BE4B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048752B3-77C2-4B31-9BDA-A86215F88F4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sterama">
    <w:charset w:val="00"/>
    <w:family w:val="swiss"/>
    <w:pitch w:val="variable"/>
    <w:sig w:usb0="A11526FF" w:usb1="D000204B" w:usb2="00010000" w:usb3="00000000" w:csb0="0000019F" w:csb1="00000000"/>
    <w:embedRegular r:id="rId4" w:fontKey="{58B4DD6F-3152-4DD8-BC8D-B730C937179B}"/>
    <w:embedBold r:id="rId5" w:fontKey="{7207C70F-8109-472E-8DFF-262C66382BCF}"/>
    <w:embedItalic r:id="rId6" w:fontKey="{D23BD99B-8F0C-4229-8354-EC2B36E3A63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7BCC683D-59ED-4DD0-9552-EA5371C2737C}"/>
    <w:embedBold r:id="rId8" w:fontKey="{C26B2AA2-C8AF-4F8D-8EF0-B3B3331DDF4E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82256155-5166-4A8E-B151-C98CF592C165}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0" w:fontKey="{D7E7B860-B1FD-47D5-88F3-E63547A4A4EC}"/>
    <w:embedBold r:id="rId11" w:fontKey="{8FF08122-F492-433A-964B-728D14B6B859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A9C71A" w14:textId="77777777" w:rsidR="00756C76" w:rsidRDefault="00756C76" w:rsidP="0085363C">
      <w:pPr>
        <w:spacing w:line="240" w:lineRule="auto"/>
      </w:pPr>
      <w:r>
        <w:separator/>
      </w:r>
    </w:p>
  </w:footnote>
  <w:footnote w:type="continuationSeparator" w:id="0">
    <w:p w14:paraId="29EAADC3" w14:textId="77777777" w:rsidR="00756C76" w:rsidRDefault="00756C76" w:rsidP="0085363C">
      <w:pPr>
        <w:spacing w:line="240" w:lineRule="auto"/>
      </w:pPr>
      <w:r>
        <w:continuationSeparator/>
      </w:r>
    </w:p>
  </w:footnote>
  <w:footnote w:type="continuationNotice" w:id="1">
    <w:p w14:paraId="75BA4805" w14:textId="77777777" w:rsidR="00756C76" w:rsidRDefault="00756C76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D3BEF"/>
    <w:multiLevelType w:val="hybridMultilevel"/>
    <w:tmpl w:val="298E8BA0"/>
    <w:lvl w:ilvl="0" w:tplc="1C4008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245458172">
    <w:abstractNumId w:val="12"/>
  </w:num>
  <w:num w:numId="2" w16cid:durableId="1005936465">
    <w:abstractNumId w:val="8"/>
  </w:num>
  <w:num w:numId="3" w16cid:durableId="1920559729">
    <w:abstractNumId w:val="16"/>
  </w:num>
  <w:num w:numId="4" w16cid:durableId="597254634">
    <w:abstractNumId w:val="13"/>
  </w:num>
  <w:num w:numId="5" w16cid:durableId="67307804">
    <w:abstractNumId w:val="14"/>
  </w:num>
  <w:num w:numId="6" w16cid:durableId="1362507970">
    <w:abstractNumId w:val="20"/>
  </w:num>
  <w:num w:numId="7" w16cid:durableId="522090227">
    <w:abstractNumId w:val="7"/>
  </w:num>
  <w:num w:numId="8" w16cid:durableId="762189349">
    <w:abstractNumId w:val="11"/>
  </w:num>
  <w:num w:numId="9" w16cid:durableId="151793744">
    <w:abstractNumId w:val="18"/>
  </w:num>
  <w:num w:numId="10" w16cid:durableId="1466040994">
    <w:abstractNumId w:val="2"/>
  </w:num>
  <w:num w:numId="11" w16cid:durableId="878132211">
    <w:abstractNumId w:val="6"/>
  </w:num>
  <w:num w:numId="12" w16cid:durableId="1933077938">
    <w:abstractNumId w:val="1"/>
  </w:num>
  <w:num w:numId="13" w16cid:durableId="218830466">
    <w:abstractNumId w:val="3"/>
  </w:num>
  <w:num w:numId="14" w16cid:durableId="1939019944">
    <w:abstractNumId w:val="10"/>
  </w:num>
  <w:num w:numId="15" w16cid:durableId="648703801">
    <w:abstractNumId w:val="9"/>
  </w:num>
  <w:num w:numId="16" w16cid:durableId="1413116858">
    <w:abstractNumId w:val="17"/>
  </w:num>
  <w:num w:numId="17" w16cid:durableId="1930918826">
    <w:abstractNumId w:val="4"/>
  </w:num>
  <w:num w:numId="18" w16cid:durableId="775516179">
    <w:abstractNumId w:val="22"/>
  </w:num>
  <w:num w:numId="19" w16cid:durableId="1182204620">
    <w:abstractNumId w:val="19"/>
  </w:num>
  <w:num w:numId="20" w16cid:durableId="293754582">
    <w:abstractNumId w:val="15"/>
  </w:num>
  <w:num w:numId="21" w16cid:durableId="1970285429">
    <w:abstractNumId w:val="21"/>
  </w:num>
  <w:num w:numId="22" w16cid:durableId="587544788">
    <w:abstractNumId w:val="5"/>
  </w:num>
  <w:num w:numId="23" w16cid:durableId="1552040543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4E4"/>
    <w:rsid w:val="000111FE"/>
    <w:rsid w:val="00043E2A"/>
    <w:rsid w:val="00046661"/>
    <w:rsid w:val="00052382"/>
    <w:rsid w:val="000573A9"/>
    <w:rsid w:val="0006568A"/>
    <w:rsid w:val="00076F0F"/>
    <w:rsid w:val="00080D55"/>
    <w:rsid w:val="00082374"/>
    <w:rsid w:val="00084253"/>
    <w:rsid w:val="00092B58"/>
    <w:rsid w:val="000D1F49"/>
    <w:rsid w:val="000D44B8"/>
    <w:rsid w:val="00125B8C"/>
    <w:rsid w:val="0012609C"/>
    <w:rsid w:val="00150A8F"/>
    <w:rsid w:val="00162D53"/>
    <w:rsid w:val="001727CA"/>
    <w:rsid w:val="00187D40"/>
    <w:rsid w:val="001901F2"/>
    <w:rsid w:val="001B1A04"/>
    <w:rsid w:val="001D52C4"/>
    <w:rsid w:val="001E3E6E"/>
    <w:rsid w:val="001F4486"/>
    <w:rsid w:val="002165AE"/>
    <w:rsid w:val="00252342"/>
    <w:rsid w:val="002559E6"/>
    <w:rsid w:val="00261070"/>
    <w:rsid w:val="00262423"/>
    <w:rsid w:val="00281BB5"/>
    <w:rsid w:val="002C56E6"/>
    <w:rsid w:val="002E239C"/>
    <w:rsid w:val="002E2A65"/>
    <w:rsid w:val="002E2DC5"/>
    <w:rsid w:val="002F4920"/>
    <w:rsid w:val="002F5FFB"/>
    <w:rsid w:val="00300BC8"/>
    <w:rsid w:val="003068D0"/>
    <w:rsid w:val="00344C71"/>
    <w:rsid w:val="00361691"/>
    <w:rsid w:val="00361E11"/>
    <w:rsid w:val="00376B65"/>
    <w:rsid w:val="00392616"/>
    <w:rsid w:val="0039390A"/>
    <w:rsid w:val="00397346"/>
    <w:rsid w:val="003C5DCB"/>
    <w:rsid w:val="003F0847"/>
    <w:rsid w:val="0040090B"/>
    <w:rsid w:val="004275F1"/>
    <w:rsid w:val="00444441"/>
    <w:rsid w:val="00450370"/>
    <w:rsid w:val="004559B7"/>
    <w:rsid w:val="00461532"/>
    <w:rsid w:val="0046302A"/>
    <w:rsid w:val="00470C9D"/>
    <w:rsid w:val="00487D2D"/>
    <w:rsid w:val="004954D6"/>
    <w:rsid w:val="00495BAE"/>
    <w:rsid w:val="00495CDE"/>
    <w:rsid w:val="004B3BCD"/>
    <w:rsid w:val="004B4E85"/>
    <w:rsid w:val="004B7AFC"/>
    <w:rsid w:val="004D5D62"/>
    <w:rsid w:val="004E44AB"/>
    <w:rsid w:val="004E63C1"/>
    <w:rsid w:val="005112D0"/>
    <w:rsid w:val="00563E4F"/>
    <w:rsid w:val="00577E06"/>
    <w:rsid w:val="00581046"/>
    <w:rsid w:val="005A3BF7"/>
    <w:rsid w:val="005D1609"/>
    <w:rsid w:val="005F0033"/>
    <w:rsid w:val="005F2035"/>
    <w:rsid w:val="005F3D1A"/>
    <w:rsid w:val="005F7990"/>
    <w:rsid w:val="006025D1"/>
    <w:rsid w:val="00607599"/>
    <w:rsid w:val="00625C1C"/>
    <w:rsid w:val="006267B6"/>
    <w:rsid w:val="00632608"/>
    <w:rsid w:val="0063739C"/>
    <w:rsid w:val="0064068F"/>
    <w:rsid w:val="00650AF4"/>
    <w:rsid w:val="006551E5"/>
    <w:rsid w:val="006643E9"/>
    <w:rsid w:val="0067761E"/>
    <w:rsid w:val="00690E3F"/>
    <w:rsid w:val="0069233E"/>
    <w:rsid w:val="006B34D0"/>
    <w:rsid w:val="006B535B"/>
    <w:rsid w:val="006E4822"/>
    <w:rsid w:val="007520D7"/>
    <w:rsid w:val="00756C76"/>
    <w:rsid w:val="00765AB9"/>
    <w:rsid w:val="00770F25"/>
    <w:rsid w:val="007853C8"/>
    <w:rsid w:val="007A35A8"/>
    <w:rsid w:val="007B0A85"/>
    <w:rsid w:val="007C4BAD"/>
    <w:rsid w:val="007C6A52"/>
    <w:rsid w:val="007E19CB"/>
    <w:rsid w:val="0082043E"/>
    <w:rsid w:val="00835A7D"/>
    <w:rsid w:val="0085363C"/>
    <w:rsid w:val="00856049"/>
    <w:rsid w:val="008665ED"/>
    <w:rsid w:val="008802A6"/>
    <w:rsid w:val="008954EF"/>
    <w:rsid w:val="008A0979"/>
    <w:rsid w:val="008C0CAB"/>
    <w:rsid w:val="008E203A"/>
    <w:rsid w:val="008E2AA0"/>
    <w:rsid w:val="008E3C34"/>
    <w:rsid w:val="008E78A4"/>
    <w:rsid w:val="008F0C53"/>
    <w:rsid w:val="0091229C"/>
    <w:rsid w:val="009124A5"/>
    <w:rsid w:val="0091735B"/>
    <w:rsid w:val="00940E73"/>
    <w:rsid w:val="0095475A"/>
    <w:rsid w:val="0097469C"/>
    <w:rsid w:val="0098597D"/>
    <w:rsid w:val="009D5F80"/>
    <w:rsid w:val="009F619A"/>
    <w:rsid w:val="009F6DDE"/>
    <w:rsid w:val="00A06747"/>
    <w:rsid w:val="00A2266E"/>
    <w:rsid w:val="00A2383A"/>
    <w:rsid w:val="00A244DA"/>
    <w:rsid w:val="00A31F73"/>
    <w:rsid w:val="00A370A8"/>
    <w:rsid w:val="00A87A5F"/>
    <w:rsid w:val="00A91465"/>
    <w:rsid w:val="00AB10BA"/>
    <w:rsid w:val="00AB7284"/>
    <w:rsid w:val="00AC7F90"/>
    <w:rsid w:val="00AD2A97"/>
    <w:rsid w:val="00AF056A"/>
    <w:rsid w:val="00B62AB7"/>
    <w:rsid w:val="00B96634"/>
    <w:rsid w:val="00BA5002"/>
    <w:rsid w:val="00BC624A"/>
    <w:rsid w:val="00BD4753"/>
    <w:rsid w:val="00BD5CB1"/>
    <w:rsid w:val="00BE08AA"/>
    <w:rsid w:val="00BE62EE"/>
    <w:rsid w:val="00C003BA"/>
    <w:rsid w:val="00C02189"/>
    <w:rsid w:val="00C06760"/>
    <w:rsid w:val="00C17861"/>
    <w:rsid w:val="00C322DF"/>
    <w:rsid w:val="00C4481A"/>
    <w:rsid w:val="00C46878"/>
    <w:rsid w:val="00C75B47"/>
    <w:rsid w:val="00C96B71"/>
    <w:rsid w:val="00CB4A51"/>
    <w:rsid w:val="00CD4093"/>
    <w:rsid w:val="00CD4532"/>
    <w:rsid w:val="00CD47B0"/>
    <w:rsid w:val="00CE6104"/>
    <w:rsid w:val="00CE73DF"/>
    <w:rsid w:val="00CE7404"/>
    <w:rsid w:val="00CE74E4"/>
    <w:rsid w:val="00CE7918"/>
    <w:rsid w:val="00D16163"/>
    <w:rsid w:val="00D43F6D"/>
    <w:rsid w:val="00D821F0"/>
    <w:rsid w:val="00DA2E00"/>
    <w:rsid w:val="00DA443D"/>
    <w:rsid w:val="00DB3FAD"/>
    <w:rsid w:val="00DC4A6D"/>
    <w:rsid w:val="00DF0115"/>
    <w:rsid w:val="00E246A5"/>
    <w:rsid w:val="00E60E6F"/>
    <w:rsid w:val="00E61C09"/>
    <w:rsid w:val="00E63909"/>
    <w:rsid w:val="00E80B3D"/>
    <w:rsid w:val="00E867B2"/>
    <w:rsid w:val="00E92F21"/>
    <w:rsid w:val="00EB3B58"/>
    <w:rsid w:val="00EC7359"/>
    <w:rsid w:val="00ED71CF"/>
    <w:rsid w:val="00EE3054"/>
    <w:rsid w:val="00EE3EC6"/>
    <w:rsid w:val="00EE6C6F"/>
    <w:rsid w:val="00EF580D"/>
    <w:rsid w:val="00F00606"/>
    <w:rsid w:val="00F01256"/>
    <w:rsid w:val="00F079F2"/>
    <w:rsid w:val="00F41A0F"/>
    <w:rsid w:val="00F47D02"/>
    <w:rsid w:val="00FA12C6"/>
    <w:rsid w:val="00FC589C"/>
    <w:rsid w:val="00FC7475"/>
    <w:rsid w:val="00FD1666"/>
    <w:rsid w:val="00FD2351"/>
    <w:rsid w:val="00FD7ACC"/>
    <w:rsid w:val="00FE4673"/>
    <w:rsid w:val="00FE71AD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96BC5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444441"/>
    <w:pPr>
      <w:spacing w:after="0"/>
    </w:pPr>
    <w:rPr>
      <w:sz w:val="20"/>
    </w:rPr>
  </w:style>
  <w:style w:type="paragraph" w:styleId="Heading1">
    <w:name w:val="heading 1"/>
    <w:basedOn w:val="Normal"/>
    <w:link w:val="Heading1Char"/>
    <w:uiPriority w:val="1"/>
    <w:qFormat/>
    <w:rsid w:val="0069233E"/>
    <w:pPr>
      <w:tabs>
        <w:tab w:val="left" w:pos="2520"/>
        <w:tab w:val="left" w:pos="3360"/>
      </w:tabs>
      <w:spacing w:before="120" w:after="120"/>
      <w:outlineLvl w:val="0"/>
    </w:pPr>
    <w:rPr>
      <w:rFonts w:asciiTheme="majorHAnsi" w:hAnsiTheme="majorHAnsi"/>
      <w:b/>
      <w:caps/>
      <w:color w:val="6D509B" w:themeColor="accent1"/>
      <w:sz w:val="28"/>
    </w:rPr>
  </w:style>
  <w:style w:type="paragraph" w:styleId="Heading2">
    <w:name w:val="heading 2"/>
    <w:basedOn w:val="Normal"/>
    <w:next w:val="Normal"/>
    <w:link w:val="Heading2Char"/>
    <w:uiPriority w:val="1"/>
    <w:qFormat/>
    <w:rsid w:val="00690E3F"/>
    <w:pPr>
      <w:keepNext/>
      <w:tabs>
        <w:tab w:val="left" w:pos="720"/>
        <w:tab w:val="left" w:pos="1199"/>
      </w:tabs>
      <w:outlineLvl w:val="1"/>
    </w:pPr>
    <w:rPr>
      <w:rFonts w:asciiTheme="majorHAnsi" w:hAnsiTheme="majorHAnsi"/>
      <w:b/>
      <w:bCs/>
      <w:color w:val="6D509B" w:themeColor="accent1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444441"/>
    <w:pPr>
      <w:keepNext/>
      <w:tabs>
        <w:tab w:val="left" w:pos="900"/>
        <w:tab w:val="left" w:pos="1560"/>
      </w:tabs>
      <w:spacing w:after="120" w:line="240" w:lineRule="auto"/>
      <w:outlineLvl w:val="2"/>
    </w:pPr>
    <w:rPr>
      <w:bCs/>
      <w:szCs w:val="27"/>
    </w:rPr>
  </w:style>
  <w:style w:type="paragraph" w:styleId="Heading4">
    <w:name w:val="heading 4"/>
    <w:basedOn w:val="Normal"/>
    <w:next w:val="Normal"/>
    <w:link w:val="Heading4Char"/>
    <w:uiPriority w:val="1"/>
    <w:qFormat/>
    <w:rsid w:val="00444441"/>
    <w:pPr>
      <w:spacing w:line="240" w:lineRule="auto"/>
      <w:outlineLvl w:val="3"/>
    </w:pPr>
    <w:rPr>
      <w:rFonts w:asciiTheme="majorHAnsi" w:hAnsiTheme="majorHAnsi"/>
      <w:caps/>
      <w:sz w:val="18"/>
      <w:szCs w:val="25"/>
    </w:rPr>
  </w:style>
  <w:style w:type="paragraph" w:styleId="Heading5">
    <w:name w:val="heading 5"/>
    <w:basedOn w:val="Normal"/>
    <w:link w:val="Heading5Char"/>
    <w:uiPriority w:val="1"/>
    <w:qFormat/>
    <w:rsid w:val="00444441"/>
    <w:pPr>
      <w:numPr>
        <w:ilvl w:val="4"/>
      </w:numPr>
      <w:spacing w:after="240" w:line="240" w:lineRule="auto"/>
      <w:outlineLvl w:val="4"/>
    </w:pPr>
    <w:rPr>
      <w:rFonts w:asciiTheme="majorHAnsi" w:hAnsiTheme="majorHAnsi"/>
      <w:color w:val="6D509B" w:themeColor="accent1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36284D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36284D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69233E"/>
    <w:rPr>
      <w:rFonts w:asciiTheme="majorHAnsi" w:hAnsiTheme="majorHAnsi"/>
      <w:b/>
      <w:caps/>
      <w:color w:val="6D509B" w:themeColor="accent1"/>
    </w:rPr>
  </w:style>
  <w:style w:type="character" w:customStyle="1" w:styleId="Hashtag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690E3F"/>
    <w:rPr>
      <w:rFonts w:asciiTheme="majorHAnsi" w:hAnsiTheme="majorHAnsi"/>
      <w:b/>
      <w:bCs/>
      <w:color w:val="6D509B" w:themeColor="accent1"/>
      <w:sz w:val="20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rsid w:val="00444441"/>
    <w:rPr>
      <w:bCs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44D26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44D26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9EB060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9EB060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8E58B6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4E63C1"/>
    <w:pPr>
      <w:widowControl w:val="0"/>
      <w:kinsoku w:val="0"/>
      <w:overflowPunct w:val="0"/>
      <w:autoSpaceDE w:val="0"/>
      <w:autoSpaceDN w:val="0"/>
      <w:adjustRightInd w:val="0"/>
      <w:spacing w:line="240" w:lineRule="auto"/>
    </w:pPr>
    <w:rPr>
      <w:rFonts w:asciiTheme="majorHAnsi" w:eastAsia="Times New Roman" w:hAnsiTheme="majorHAnsi" w:cs="Georgia"/>
      <w:b/>
      <w:bCs/>
      <w:color w:val="6D509B" w:themeColor="accent1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4E63C1"/>
    <w:rPr>
      <w:rFonts w:asciiTheme="majorHAnsi" w:eastAsia="Times New Roman" w:hAnsiTheme="majorHAnsi" w:cs="Georgia"/>
      <w:b/>
      <w:bCs/>
      <w:color w:val="6D509B" w:themeColor="accent1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1"/>
    <w:rsid w:val="00444441"/>
    <w:rPr>
      <w:rFonts w:asciiTheme="majorHAnsi" w:hAnsiTheme="majorHAnsi"/>
      <w:caps/>
      <w:sz w:val="18"/>
      <w:szCs w:val="25"/>
    </w:rPr>
  </w:style>
  <w:style w:type="character" w:customStyle="1" w:styleId="Heading5Char">
    <w:name w:val="Heading 5 Char"/>
    <w:basedOn w:val="Heading2Char"/>
    <w:link w:val="Heading5"/>
    <w:uiPriority w:val="1"/>
    <w:rsid w:val="00444441"/>
    <w:rPr>
      <w:rFonts w:asciiTheme="majorHAnsi" w:hAnsiTheme="majorHAnsi"/>
      <w:b w:val="0"/>
      <w:bCs w:val="0"/>
      <w:color w:val="6D509B" w:themeColor="accent1"/>
      <w:sz w:val="24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36284D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36284D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7F6F6F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rsid w:val="007853C8"/>
    <w:rPr>
      <w:color w:val="605E5C"/>
      <w:shd w:val="clear" w:color="auto" w:fill="E1DFDD"/>
    </w:rPr>
  </w:style>
  <w:style w:type="paragraph" w:styleId="ListParagraph">
    <w:name w:val="List Paragraph"/>
    <w:basedOn w:val="Normal"/>
    <w:link w:val="ListParagraphChar"/>
    <w:uiPriority w:val="34"/>
    <w:semiHidden/>
    <w:qFormat/>
    <w:rsid w:val="008E3C34"/>
    <w:pPr>
      <w:ind w:left="720"/>
      <w:contextualSpacing/>
    </w:pPr>
  </w:style>
  <w:style w:type="paragraph" w:customStyle="1" w:styleId="BulletList">
    <w:name w:val="Bullet List"/>
    <w:basedOn w:val="ListParagraph"/>
    <w:link w:val="BulletListChar"/>
    <w:uiPriority w:val="1"/>
    <w:qFormat/>
    <w:rsid w:val="00690E3F"/>
    <w:pPr>
      <w:spacing w:line="360" w:lineRule="auto"/>
      <w:ind w:left="0"/>
    </w:pPr>
    <w:rPr>
      <w:rFonts w:eastAsia="Times New Roman" w:cs="Times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semiHidden/>
    <w:rsid w:val="008E3C34"/>
    <w:rPr>
      <w:sz w:val="22"/>
    </w:rPr>
  </w:style>
  <w:style w:type="character" w:customStyle="1" w:styleId="BulletListChar">
    <w:name w:val="Bullet List Char"/>
    <w:basedOn w:val="ListParagraphChar"/>
    <w:link w:val="BulletList"/>
    <w:uiPriority w:val="1"/>
    <w:rsid w:val="00690E3F"/>
    <w:rPr>
      <w:rFonts w:eastAsia="Times New Roman" w:cs="Times"/>
      <w:sz w:val="20"/>
      <w:szCs w:val="26"/>
    </w:rPr>
  </w:style>
  <w:style w:type="paragraph" w:customStyle="1" w:styleId="ImagePlaceholder">
    <w:name w:val="Image Placeholder"/>
    <w:basedOn w:val="Normal"/>
    <w:uiPriority w:val="1"/>
    <w:semiHidden/>
    <w:qFormat/>
    <w:rsid w:val="00092B58"/>
    <w:rPr>
      <w:color w:val="000000" w:themeColor="text1"/>
      <w:sz w:val="10"/>
    </w:rPr>
  </w:style>
  <w:style w:type="character" w:styleId="UnresolvedMention">
    <w:name w:val="Unresolved Mention"/>
    <w:basedOn w:val="DefaultParagraphFont"/>
    <w:uiPriority w:val="99"/>
    <w:semiHidden/>
    <w:unhideWhenUsed/>
    <w:rsid w:val="003C5D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enbwibo@gmail.com" TargetMode="External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sv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://www.interestingsite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yperlink" Target="https://github.com/ethanbwibo-Strath" TargetMode="Externa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linkedin.com/in/ethan-bwibo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nbwi\AppData\Roaming\Microsoft\Templates\Creative%20teaching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hyperlink" Target="http://www.interestingsite.com" TargetMode="Externa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A4913EEF6FFF4C6B8B45CC61B54280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F5D17F-867C-486C-B794-3BD32708E61A}"/>
      </w:docPartPr>
      <w:docPartBody>
        <w:p w:rsidR="00921C6E" w:rsidRDefault="00000000">
          <w:pPr>
            <w:pStyle w:val="A4913EEF6FFF4C6B8B45CC61B5428073"/>
          </w:pPr>
          <w:r w:rsidRPr="00461532">
            <w:t>OBJECTIVE</w:t>
          </w:r>
        </w:p>
      </w:docPartBody>
    </w:docPart>
    <w:docPart>
      <w:docPartPr>
        <w:name w:val="ADA1DB9024F64476BF9C07B44E0D90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654A93-A14D-4AA7-8292-E4ED6218F8DA}"/>
      </w:docPartPr>
      <w:docPartBody>
        <w:p w:rsidR="00921C6E" w:rsidRDefault="00000000">
          <w:pPr>
            <w:pStyle w:val="ADA1DB9024F64476BF9C07B44E0D90B6"/>
          </w:pPr>
          <w:r>
            <w:t>skills</w:t>
          </w:r>
        </w:p>
      </w:docPartBody>
    </w:docPart>
    <w:docPart>
      <w:docPartPr>
        <w:name w:val="333977D6DA1A48F8B399B4368EF436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797E0B-DC77-44FA-AC8A-5532F06CE00F}"/>
      </w:docPartPr>
      <w:docPartBody>
        <w:p w:rsidR="00921C6E" w:rsidRDefault="00000000">
          <w:pPr>
            <w:pStyle w:val="333977D6DA1A48F8B399B4368EF4360D"/>
          </w:pPr>
          <w:r w:rsidRPr="00461532">
            <w:t>PHONE</w:t>
          </w:r>
        </w:p>
      </w:docPartBody>
    </w:docPart>
    <w:docPart>
      <w:docPartPr>
        <w:name w:val="1DD788B7744949A19E5C642E61CCDA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FC46F0-9B3D-476D-87AD-35B0D0AEF554}"/>
      </w:docPartPr>
      <w:docPartBody>
        <w:p w:rsidR="00921C6E" w:rsidRDefault="00000000">
          <w:pPr>
            <w:pStyle w:val="1DD788B7744949A19E5C642E61CCDA4B"/>
          </w:pPr>
          <w:r w:rsidRPr="00461532">
            <w:t>EMAIL</w:t>
          </w:r>
        </w:p>
      </w:docPartBody>
    </w:docPart>
    <w:docPart>
      <w:docPartPr>
        <w:name w:val="1E936BFB71804ABEA56FB1587BDE1A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D247E4-5317-475C-9BB0-38931C0515AD}"/>
      </w:docPartPr>
      <w:docPartBody>
        <w:p w:rsidR="00921C6E" w:rsidRDefault="00000000">
          <w:pPr>
            <w:pStyle w:val="1E936BFB71804ABEA56FB1587BDE1A15"/>
          </w:pPr>
          <w:r w:rsidRPr="00690E3F">
            <w:rPr>
              <w:rStyle w:val="Heading1Char"/>
              <w:b w:val="0"/>
            </w:rPr>
            <w:t>WEBSITE</w:t>
          </w:r>
        </w:p>
      </w:docPartBody>
    </w:docPart>
    <w:docPart>
      <w:docPartPr>
        <w:name w:val="5AD21064A1754727A542D331F497D2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51967B-47D8-45EA-BF10-A11D16ACC843}"/>
      </w:docPartPr>
      <w:docPartBody>
        <w:p w:rsidR="00921C6E" w:rsidRDefault="00000000">
          <w:pPr>
            <w:pStyle w:val="5AD21064A1754727A542D331F497D206"/>
          </w:pPr>
          <w:hyperlink r:id="rId4" w:history="1">
            <w:r w:rsidRPr="00690E3F">
              <w:t>www.interestingsite.com</w:t>
            </w:r>
          </w:hyperlink>
        </w:p>
      </w:docPartBody>
    </w:docPart>
    <w:docPart>
      <w:docPartPr>
        <w:name w:val="CC35FCC2D07845708CE2C668761A9E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4B709F-2916-4F42-90EF-D12A28B98E88}"/>
      </w:docPartPr>
      <w:docPartBody>
        <w:p w:rsidR="00921C6E" w:rsidRDefault="00000000">
          <w:pPr>
            <w:pStyle w:val="CC35FCC2D07845708CE2C668761A9EDD"/>
          </w:pPr>
          <w:r w:rsidRPr="00690E3F">
            <w:t>LEADERSHIP</w:t>
          </w:r>
        </w:p>
      </w:docPartBody>
    </w:docPart>
    <w:docPart>
      <w:docPartPr>
        <w:name w:val="D93316B5551F41639EB09D02E1E75F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E79905-16C6-4779-A61A-C284688FCFBE}"/>
      </w:docPartPr>
      <w:docPartBody>
        <w:p w:rsidR="00921C6E" w:rsidRDefault="00000000">
          <w:pPr>
            <w:pStyle w:val="D93316B5551F41639EB09D02E1E75F30"/>
          </w:pPr>
          <w:r w:rsidRPr="00ED71CF">
            <w:t>REFERENCES</w:t>
          </w:r>
        </w:p>
      </w:docPartBody>
    </w:docPart>
    <w:docPart>
      <w:docPartPr>
        <w:name w:val="60C05578A18F4E169AE5DFC9BDF98A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2B0275-FE0B-45A4-AAAB-799CCB2C67EB}"/>
      </w:docPartPr>
      <w:docPartBody>
        <w:p w:rsidR="00921C6E" w:rsidRDefault="00000000">
          <w:pPr>
            <w:pStyle w:val="60C05578A18F4E169AE5DFC9BDF98A6B"/>
          </w:pPr>
          <w:r w:rsidRPr="008E78A4">
            <w:t>Available upon request.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sterama">
    <w:charset w:val="00"/>
    <w:family w:val="swiss"/>
    <w:pitch w:val="variable"/>
    <w:sig w:usb0="A11526FF" w:usb1="D000204B" w:usb2="0001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996"/>
    <w:rsid w:val="006551E5"/>
    <w:rsid w:val="007E7A2A"/>
    <w:rsid w:val="00921C6E"/>
    <w:rsid w:val="00A244DA"/>
    <w:rsid w:val="00D15094"/>
    <w:rsid w:val="00EB4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KE" w:eastAsia="en-KE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EB4996"/>
    <w:pPr>
      <w:tabs>
        <w:tab w:val="left" w:pos="2520"/>
        <w:tab w:val="left" w:pos="3360"/>
      </w:tabs>
      <w:spacing w:before="120" w:after="120" w:line="271" w:lineRule="auto"/>
      <w:outlineLvl w:val="0"/>
    </w:pPr>
    <w:rPr>
      <w:rFonts w:asciiTheme="majorHAnsi" w:eastAsiaTheme="minorHAnsi" w:hAnsiTheme="majorHAnsi"/>
      <w:b/>
      <w:caps/>
      <w:color w:val="156082" w:themeColor="accent1"/>
      <w:kern w:val="0"/>
      <w:sz w:val="28"/>
      <w:szCs w:val="28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4913EEF6FFF4C6B8B45CC61B5428073">
    <w:name w:val="A4913EEF6FFF4C6B8B45CC61B5428073"/>
  </w:style>
  <w:style w:type="paragraph" w:customStyle="1" w:styleId="ADA1DB9024F64476BF9C07B44E0D90B6">
    <w:name w:val="ADA1DB9024F64476BF9C07B44E0D90B6"/>
  </w:style>
  <w:style w:type="paragraph" w:customStyle="1" w:styleId="17210C819B7446EC8CEFEDFF2B27ED6A">
    <w:name w:val="17210C819B7446EC8CEFEDFF2B27ED6A"/>
  </w:style>
  <w:style w:type="paragraph" w:customStyle="1" w:styleId="333977D6DA1A48F8B399B4368EF4360D">
    <w:name w:val="333977D6DA1A48F8B399B4368EF4360D"/>
  </w:style>
  <w:style w:type="paragraph" w:customStyle="1" w:styleId="1DD788B7744949A19E5C642E61CCDA4B">
    <w:name w:val="1DD788B7744949A19E5C642E61CCDA4B"/>
  </w:style>
  <w:style w:type="character" w:customStyle="1" w:styleId="Heading1Char">
    <w:name w:val="Heading 1 Char"/>
    <w:basedOn w:val="DefaultParagraphFont"/>
    <w:link w:val="Heading1"/>
    <w:uiPriority w:val="1"/>
    <w:rsid w:val="00EB4996"/>
    <w:rPr>
      <w:rFonts w:asciiTheme="majorHAnsi" w:eastAsiaTheme="minorHAnsi" w:hAnsiTheme="majorHAnsi"/>
      <w:b/>
      <w:caps/>
      <w:color w:val="156082" w:themeColor="accent1"/>
      <w:kern w:val="0"/>
      <w:sz w:val="28"/>
      <w:szCs w:val="28"/>
      <w:lang w:val="en-US" w:eastAsia="en-US"/>
      <w14:ligatures w14:val="none"/>
    </w:rPr>
  </w:style>
  <w:style w:type="paragraph" w:customStyle="1" w:styleId="1E936BFB71804ABEA56FB1587BDE1A15">
    <w:name w:val="1E936BFB71804ABEA56FB1587BDE1A15"/>
  </w:style>
  <w:style w:type="paragraph" w:customStyle="1" w:styleId="5AD21064A1754727A542D331F497D206">
    <w:name w:val="5AD21064A1754727A542D331F497D206"/>
  </w:style>
  <w:style w:type="paragraph" w:customStyle="1" w:styleId="CC35FCC2D07845708CE2C668761A9EDD">
    <w:name w:val="CC35FCC2D07845708CE2C668761A9EDD"/>
  </w:style>
  <w:style w:type="paragraph" w:customStyle="1" w:styleId="D93316B5551F41639EB09D02E1E75F30">
    <w:name w:val="D93316B5551F41639EB09D02E1E75F30"/>
  </w:style>
  <w:style w:type="paragraph" w:customStyle="1" w:styleId="60C05578A18F4E169AE5DFC9BDF98A6B">
    <w:name w:val="60C05578A18F4E169AE5DFC9BDF98A6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3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6D509B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Custom 2">
      <a:majorFont>
        <a:latin typeface="Posterama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605AE37-0590-4098-8F0F-597D2284DD6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142532E-FE81-4AEB-A1B7-A32D6DD49CF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B1E26171-167A-43E5-B745-B4D13001E94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ECE7D77-1D80-419A-896A-95F04F8FED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Creative teaching resume</Template>
  <TotalTime>0</TotalTime>
  <Pages>1</Pages>
  <Words>286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2025-09-24T18:34:00Z</dcterms:created>
  <dcterms:modified xsi:type="dcterms:W3CDTF">2025-09-24T20:07:00Z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